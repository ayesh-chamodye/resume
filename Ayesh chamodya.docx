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5777181B" w14:textId="77777777" w:rsidTr="00D172D4">
        <w:trPr>
          <w:trHeight w:val="2925"/>
        </w:trPr>
        <w:tc>
          <w:tcPr>
            <w:tcW w:w="3600" w:type="dxa"/>
            <w:vAlign w:val="bottom"/>
          </w:tcPr>
          <w:p w14:paraId="4937C600" w14:textId="6089B36C" w:rsidR="001B2ABD" w:rsidRDefault="00F32AD4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D2C13E7" wp14:editId="15001A2E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-73025</wp:posOffset>
                  </wp:positionV>
                  <wp:extent cx="1819275" cy="1819275"/>
                  <wp:effectExtent l="76200" t="76200" r="85725" b="85725"/>
                  <wp:wrapNone/>
                  <wp:docPr id="49277922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779223" name="Picture 49277922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819275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/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0" w:type="dxa"/>
          </w:tcPr>
          <w:p w14:paraId="7BB3C6F0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3AE3D654" w14:textId="6ECFE5CE" w:rsidR="001B2ABD" w:rsidRDefault="00696284" w:rsidP="001B2ABD">
            <w:pPr>
              <w:pStyle w:val="Title"/>
            </w:pPr>
            <w:r>
              <w:t>Ayesh chamodya</w:t>
            </w:r>
          </w:p>
          <w:p w14:paraId="51A23925" w14:textId="75622FEA" w:rsidR="001B2ABD" w:rsidRDefault="00696284" w:rsidP="001B2ABD">
            <w:pPr>
              <w:pStyle w:val="Subtitle"/>
            </w:pPr>
            <w:r>
              <w:rPr>
                <w:spacing w:val="2"/>
                <w:w w:val="76"/>
              </w:rPr>
              <w:t>Software Enginee</w:t>
            </w:r>
            <w:r>
              <w:rPr>
                <w:spacing w:val="9"/>
                <w:w w:val="76"/>
              </w:rPr>
              <w:t>r</w:t>
            </w:r>
          </w:p>
        </w:tc>
      </w:tr>
      <w:tr w:rsidR="001B2ABD" w14:paraId="29884D77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ACCC3D4B82364DFB8FD47DAF2EA51762"/>
              </w:placeholder>
              <w:temporary/>
              <w:showingPlcHdr/>
              <w15:appearance w15:val="hidden"/>
            </w:sdtPr>
            <w:sdtContent>
              <w:p w14:paraId="0EE4B195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70578EF1" w14:textId="0999EA08" w:rsidR="00696284" w:rsidRDefault="00696284" w:rsidP="00696284">
            <w:r>
              <w:t>Hello! I'm Ayesh Chamodye, a passionate software developer with a strong interest in building innovative web solutions. My journey in tech began with a fascination for creating digital experiences that solve real-world problems.</w:t>
            </w:r>
          </w:p>
          <w:p w14:paraId="6A13AAC2" w14:textId="77777777" w:rsidR="00696284" w:rsidRDefault="00696284" w:rsidP="00696284"/>
          <w:p w14:paraId="60EB55DA" w14:textId="00F672AC" w:rsidR="00036450" w:rsidRDefault="00696284" w:rsidP="00696284">
            <w:r>
              <w:t xml:space="preserve">With experience in both front-end and back-end technologies, I enjoy working across the full stack. I'm particularly interested in cloud infrastructure, scalable </w:t>
            </w:r>
            <w:proofErr w:type="gramStart"/>
            <w:r>
              <w:t>architectures</w:t>
            </w:r>
            <w:proofErr w:type="gramEnd"/>
            <w:r>
              <w:t>, and crafting intuitive user interfaces.</w:t>
            </w:r>
          </w:p>
          <w:p w14:paraId="3F49753F" w14:textId="77777777" w:rsidR="00036450" w:rsidRDefault="00036450" w:rsidP="00036450"/>
          <w:sdt>
            <w:sdtPr>
              <w:id w:val="-1954003311"/>
              <w:placeholder>
                <w:docPart w:val="D972D8446E0C4CF3BE294E1DE25EBEB4"/>
              </w:placeholder>
              <w:temporary/>
              <w:showingPlcHdr/>
              <w15:appearance w15:val="hidden"/>
            </w:sdtPr>
            <w:sdtContent>
              <w:p w14:paraId="0023BEB1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3DA8EACF85E2414A9F7DA2F7D46C2B18"/>
              </w:placeholder>
              <w:temporary/>
              <w:showingPlcHdr/>
              <w15:appearance w15:val="hidden"/>
            </w:sdtPr>
            <w:sdtContent>
              <w:p w14:paraId="765746BE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0D41DAF1" w14:textId="2288108E" w:rsidR="004D3011" w:rsidRDefault="00696284" w:rsidP="004D3011">
            <w:r>
              <w:t>+94766568369</w:t>
            </w:r>
          </w:p>
          <w:p w14:paraId="3279116A" w14:textId="77777777" w:rsidR="004D3011" w:rsidRPr="004D3011" w:rsidRDefault="004D3011" w:rsidP="004D3011"/>
          <w:sdt>
            <w:sdtPr>
              <w:id w:val="67859272"/>
              <w:placeholder>
                <w:docPart w:val="B86D0D11A96E4B11AA50612A1A0028E8"/>
              </w:placeholder>
              <w:temporary/>
              <w:showingPlcHdr/>
              <w15:appearance w15:val="hidden"/>
            </w:sdtPr>
            <w:sdtContent>
              <w:p w14:paraId="699DDC62" w14:textId="77777777" w:rsidR="004D3011" w:rsidRDefault="004D3011" w:rsidP="004D3011">
                <w:r w:rsidRPr="004D3011">
                  <w:t>WEBSITE:</w:t>
                </w:r>
              </w:p>
            </w:sdtContent>
          </w:sdt>
          <w:p w14:paraId="681C8360" w14:textId="0AC34346" w:rsidR="004D3011" w:rsidRDefault="0075608D" w:rsidP="004D3011">
            <w:hyperlink r:id="rId8" w:history="1">
              <w:r w:rsidRPr="0075608D">
                <w:rPr>
                  <w:rStyle w:val="Hyperlink"/>
                </w:rPr>
                <w:t>https://ayesh-dev.lovable.app/</w:t>
              </w:r>
            </w:hyperlink>
          </w:p>
          <w:p w14:paraId="28E8E9AB" w14:textId="77777777" w:rsidR="004D3011" w:rsidRDefault="004D3011" w:rsidP="004D3011"/>
          <w:sdt>
            <w:sdtPr>
              <w:id w:val="-240260293"/>
              <w:placeholder>
                <w:docPart w:val="C87B6FD68BE44B249DB65129A50DDEEB"/>
              </w:placeholder>
              <w:temporary/>
              <w:showingPlcHdr/>
              <w15:appearance w15:val="hidden"/>
            </w:sdtPr>
            <w:sdtContent>
              <w:p w14:paraId="0A591F43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0253149E" w14:textId="77777777" w:rsidR="0075608D" w:rsidRDefault="00696284" w:rsidP="004D3011">
            <w:hyperlink r:id="rId9" w:history="1">
              <w:r w:rsidRPr="002A4A4F">
                <w:rPr>
                  <w:rStyle w:val="Hyperlink"/>
                </w:rPr>
                <w:t>ayeshchamodye@gmail.com</w:t>
              </w:r>
            </w:hyperlink>
          </w:p>
          <w:p w14:paraId="716AA525" w14:textId="77777777" w:rsidR="0075608D" w:rsidRDefault="0075608D" w:rsidP="004D3011"/>
          <w:p w14:paraId="76DB5986" w14:textId="5A996E30" w:rsidR="0075608D" w:rsidRDefault="0075608D" w:rsidP="0075608D">
            <w:r>
              <w:t>GITHUB</w:t>
            </w:r>
          </w:p>
          <w:p w14:paraId="1268E686" w14:textId="77777777" w:rsidR="0075608D" w:rsidRDefault="0075608D" w:rsidP="0075608D">
            <w:hyperlink r:id="rId10" w:history="1">
              <w:r w:rsidRPr="0075608D">
                <w:rPr>
                  <w:rStyle w:val="Hyperlink"/>
                </w:rPr>
                <w:t>https://github.com/ayesh-chamodye</w:t>
              </w:r>
            </w:hyperlink>
          </w:p>
          <w:p w14:paraId="54268A95" w14:textId="77777777" w:rsidR="0075608D" w:rsidRDefault="0075608D" w:rsidP="0075608D"/>
          <w:p w14:paraId="2E0050B2" w14:textId="77777777" w:rsidR="0075608D" w:rsidRDefault="0075608D" w:rsidP="0075608D">
            <w:r>
              <w:t>LINKED IN:</w:t>
            </w:r>
          </w:p>
          <w:p w14:paraId="18111486" w14:textId="4A755ACC" w:rsidR="00036450" w:rsidRPr="0075608D" w:rsidRDefault="0075608D" w:rsidP="0075608D">
            <w:pPr>
              <w:rPr>
                <w:rStyle w:val="Hyperlink"/>
                <w:color w:val="auto"/>
                <w:u w:val="none"/>
              </w:rPr>
            </w:pPr>
            <w:hyperlink r:id="rId11" w:history="1">
              <w:r w:rsidRPr="0075608D">
                <w:rPr>
                  <w:rStyle w:val="Hyperlink"/>
                </w:rPr>
                <w:t>www.linkedin.com/in/ayesh-chamodye</w:t>
              </w:r>
            </w:hyperlink>
            <w:r w:rsidR="00696284">
              <w:t xml:space="preserve"> </w:t>
            </w:r>
          </w:p>
          <w:p w14:paraId="473B7800" w14:textId="770F10C5" w:rsidR="000834BF" w:rsidRDefault="00325C23" w:rsidP="000834BF">
            <w:pPr>
              <w:pStyle w:val="Heading3"/>
              <w:rPr>
                <w:rFonts w:eastAsiaTheme="minorEastAsia" w:cstheme="minorBidi"/>
                <w:color w:val="auto"/>
                <w:sz w:val="18"/>
                <w:szCs w:val="22"/>
              </w:rPr>
            </w:pPr>
            <w:r>
              <w:t>Refferences</w:t>
            </w:r>
          </w:p>
          <w:p w14:paraId="624D2195" w14:textId="7ECE6194" w:rsidR="004D3011" w:rsidRDefault="00325C23" w:rsidP="00325C23">
            <w:pPr>
              <w:pStyle w:val="Heading4"/>
            </w:pPr>
            <w:r>
              <w:t xml:space="preserve">Ms. Iresha Jayarathne </w:t>
            </w:r>
          </w:p>
          <w:p w14:paraId="1A0C8E48" w14:textId="13499286" w:rsidR="00325C23" w:rsidRDefault="00325C23" w:rsidP="00325C23">
            <w:r>
              <w:t>Assistant Program Manager</w:t>
            </w:r>
          </w:p>
          <w:p w14:paraId="39F39AC7" w14:textId="46366C44" w:rsidR="00325C23" w:rsidRDefault="00325C23" w:rsidP="00325C23">
            <w:r>
              <w:t>ESOFT Metro Campus - Kurunegala</w:t>
            </w:r>
          </w:p>
          <w:p w14:paraId="2A80A2B4" w14:textId="6D404D38" w:rsidR="00D172D4" w:rsidRDefault="00D172D4" w:rsidP="00325C23">
            <w:hyperlink r:id="rId12" w:history="1">
              <w:r w:rsidRPr="00D172D4">
                <w:rPr>
                  <w:rStyle w:val="Hyperlink"/>
                </w:rPr>
                <w:t>lasitha.ranawaka@esoft.lk</w:t>
              </w:r>
            </w:hyperlink>
          </w:p>
          <w:p w14:paraId="68ED4DA0" w14:textId="77777777" w:rsidR="00325C23" w:rsidRDefault="00325C23" w:rsidP="00325C23"/>
          <w:p w14:paraId="7867B65F" w14:textId="2B2D8C87" w:rsidR="00325C23" w:rsidRDefault="00325C23" w:rsidP="00325C23">
            <w:pPr>
              <w:pStyle w:val="Heading4"/>
            </w:pPr>
            <w:r>
              <w:t>Mr. Lasitha Ranawaka</w:t>
            </w:r>
          </w:p>
          <w:p w14:paraId="58CE70D8" w14:textId="783408AE" w:rsidR="00325C23" w:rsidRDefault="00325C23" w:rsidP="00325C23">
            <w:r>
              <w:t>Head of Academic Affairs</w:t>
            </w:r>
          </w:p>
          <w:p w14:paraId="0661B497" w14:textId="046F6BA3" w:rsidR="00325C23" w:rsidRDefault="00325C23" w:rsidP="00325C23">
            <w:r>
              <w:t xml:space="preserve">ESOFT Metro Campus </w:t>
            </w:r>
            <w:r w:rsidR="00D172D4">
              <w:t>–</w:t>
            </w:r>
            <w:r>
              <w:t xml:space="preserve"> Kurunegala</w:t>
            </w:r>
          </w:p>
          <w:p w14:paraId="7F347365" w14:textId="65928279" w:rsidR="00D172D4" w:rsidRPr="00325C23" w:rsidRDefault="00D172D4" w:rsidP="00325C23">
            <w:hyperlink r:id="rId13" w:history="1">
              <w:r w:rsidRPr="008E37A6">
                <w:rPr>
                  <w:rStyle w:val="Hyperlink"/>
                </w:rPr>
                <w:t>lasitha.ranawaka@esoft.lk</w:t>
              </w:r>
            </w:hyperlink>
          </w:p>
          <w:p w14:paraId="21CFEF0A" w14:textId="34374432" w:rsidR="004D3011" w:rsidRPr="004D3011" w:rsidRDefault="004D3011" w:rsidP="004D3011"/>
        </w:tc>
        <w:tc>
          <w:tcPr>
            <w:tcW w:w="720" w:type="dxa"/>
          </w:tcPr>
          <w:p w14:paraId="41121505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79B42C89502841CDBF4DC36CBC0A17C5"/>
              </w:placeholder>
              <w:temporary/>
              <w:showingPlcHdr/>
              <w15:appearance w15:val="hidden"/>
            </w:sdtPr>
            <w:sdtContent>
              <w:p w14:paraId="6DBD381B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0F1E551A" w14:textId="219735C8" w:rsidR="00036450" w:rsidRPr="00036450" w:rsidRDefault="00603658" w:rsidP="00B359E4">
            <w:pPr>
              <w:pStyle w:val="Heading4"/>
            </w:pPr>
            <w:r>
              <w:t>ESOFT Metro Campus Kurunegala – Level 3 Diploma in IT</w:t>
            </w:r>
          </w:p>
          <w:p w14:paraId="19B39280" w14:textId="1D8A5D8C" w:rsidR="00036450" w:rsidRPr="00B359E4" w:rsidRDefault="00603658" w:rsidP="00B359E4">
            <w:pPr>
              <w:pStyle w:val="Date"/>
            </w:pPr>
            <w:r>
              <w:t>2024/02/05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2024/10/05</w:t>
            </w:r>
          </w:p>
          <w:p w14:paraId="1907F9FD" w14:textId="3818E563" w:rsidR="004D3011" w:rsidRDefault="00603658" w:rsidP="00036450">
            <w:r>
              <w:t>Distinction [TOP Performer]</w:t>
            </w:r>
          </w:p>
          <w:p w14:paraId="620E2F4E" w14:textId="77777777" w:rsidR="00036450" w:rsidRDefault="00036450" w:rsidP="00036450"/>
          <w:p w14:paraId="5539BFB7" w14:textId="00914096" w:rsidR="00036450" w:rsidRPr="00B359E4" w:rsidRDefault="00603658" w:rsidP="00B359E4">
            <w:pPr>
              <w:pStyle w:val="Heading4"/>
            </w:pPr>
            <w:r>
              <w:t xml:space="preserve">ESOFT Metro Campus Kurunegala – HND in Computing </w:t>
            </w:r>
          </w:p>
          <w:p w14:paraId="237CBD67" w14:textId="5A657C66" w:rsidR="00036450" w:rsidRPr="00B359E4" w:rsidRDefault="00274149" w:rsidP="00B359E4">
            <w:pPr>
              <w:pStyle w:val="Date"/>
            </w:pPr>
            <w:r>
              <w:t>2024/10/02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2026/04/02</w:t>
            </w:r>
          </w:p>
          <w:p w14:paraId="037ADDCE" w14:textId="4A1B4740" w:rsidR="00036450" w:rsidRDefault="00274149" w:rsidP="00036450">
            <w:r>
              <w:t xml:space="preserve">Following </w:t>
            </w:r>
          </w:p>
          <w:p w14:paraId="06E5E507" w14:textId="77777777" w:rsidR="004D3011" w:rsidRDefault="004D3011" w:rsidP="00036450"/>
          <w:p w14:paraId="720947FD" w14:textId="315687BD" w:rsidR="00274149" w:rsidRPr="00B359E4" w:rsidRDefault="00274149" w:rsidP="00274149">
            <w:pPr>
              <w:pStyle w:val="Heading4"/>
            </w:pPr>
            <w:r>
              <w:t xml:space="preserve">Sri Sumangala National college Wariyapola – A/L </w:t>
            </w:r>
          </w:p>
          <w:p w14:paraId="691B968A" w14:textId="7C05D795" w:rsidR="00274149" w:rsidRDefault="00274149" w:rsidP="00274149">
            <w:pPr>
              <w:pStyle w:val="Date"/>
            </w:pPr>
            <w:r>
              <w:t>2023</w:t>
            </w:r>
          </w:p>
          <w:p w14:paraId="0BE78A1C" w14:textId="52C24E9F" w:rsidR="0075608D" w:rsidRPr="0075608D" w:rsidRDefault="0075608D" w:rsidP="0075608D">
            <w:r>
              <w:t>B-1 F-2</w:t>
            </w:r>
          </w:p>
          <w:p w14:paraId="27C2CB30" w14:textId="77777777" w:rsidR="00274149" w:rsidRDefault="00274149" w:rsidP="00274149"/>
          <w:p w14:paraId="2345A1E8" w14:textId="2B744EBA" w:rsidR="00274149" w:rsidRPr="00B359E4" w:rsidRDefault="00274149" w:rsidP="00274149">
            <w:pPr>
              <w:pStyle w:val="Heading4"/>
            </w:pPr>
            <w:r>
              <w:t>Sri Gnanodaya Central College Wariyapola – O/L</w:t>
            </w:r>
          </w:p>
          <w:p w14:paraId="41610D42" w14:textId="2FE32540" w:rsidR="00274149" w:rsidRPr="00B359E4" w:rsidRDefault="00274149" w:rsidP="00274149">
            <w:pPr>
              <w:pStyle w:val="Date"/>
            </w:pPr>
            <w:r>
              <w:t>2020</w:t>
            </w:r>
          </w:p>
          <w:p w14:paraId="48884306" w14:textId="7C3B5F79" w:rsidR="00696284" w:rsidRDefault="0075608D" w:rsidP="00036450">
            <w:r>
              <w:t>A-1 B-3 C-5</w:t>
            </w:r>
          </w:p>
          <w:p w14:paraId="558523C3" w14:textId="77777777" w:rsidR="0075608D" w:rsidRDefault="0075608D" w:rsidP="00036450"/>
          <w:p w14:paraId="5741E3F4" w14:textId="79BAF503" w:rsidR="0075608D" w:rsidRDefault="0075608D" w:rsidP="0075608D">
            <w:pPr>
              <w:pStyle w:val="Heading2"/>
            </w:pPr>
            <w:r>
              <w:t>EXTRA</w:t>
            </w:r>
            <w:r w:rsidR="007B0A5E">
              <w:t xml:space="preserve"> ACTIVITIES</w:t>
            </w:r>
          </w:p>
          <w:p w14:paraId="452D4D60" w14:textId="18DD8B8A" w:rsidR="0075608D" w:rsidRDefault="007B0A5E" w:rsidP="00036450">
            <w:pPr>
              <w:rPr>
                <w:b/>
                <w:bCs/>
              </w:rPr>
            </w:pPr>
            <w:r w:rsidRPr="003B0366">
              <w:rPr>
                <w:b/>
                <w:bCs/>
              </w:rPr>
              <w:t>2</w:t>
            </w:r>
            <w:r w:rsidRPr="003B0366">
              <w:rPr>
                <w:b/>
                <w:bCs/>
                <w:vertAlign w:val="superscript"/>
              </w:rPr>
              <w:t>nd</w:t>
            </w:r>
            <w:r w:rsidRPr="003B0366">
              <w:rPr>
                <w:b/>
                <w:bCs/>
              </w:rPr>
              <w:t xml:space="preserve"> runner up in Thinkfest hackathon</w:t>
            </w:r>
          </w:p>
          <w:p w14:paraId="087218DA" w14:textId="7DAE519B" w:rsidR="003B0366" w:rsidRDefault="003B0366" w:rsidP="003B0366">
            <w:r>
              <w:t>I won 2</w:t>
            </w:r>
            <w:r w:rsidRPr="003B0366">
              <w:rPr>
                <w:vertAlign w:val="superscript"/>
              </w:rPr>
              <w:t>nd</w:t>
            </w:r>
            <w:r>
              <w:t xml:space="preserve"> </w:t>
            </w:r>
            <w:proofErr w:type="gramStart"/>
            <w:r>
              <w:t>runner up</w:t>
            </w:r>
            <w:proofErr w:type="gramEnd"/>
            <w:r>
              <w:t xml:space="preserve"> place </w:t>
            </w:r>
            <w:proofErr w:type="gramStart"/>
            <w:r>
              <w:t>of</w:t>
            </w:r>
            <w:proofErr w:type="gramEnd"/>
            <w:r>
              <w:t xml:space="preserve"> Thinkfest Hackathon 2025 hosted by ESOFT island wide against 40+ branches.</w:t>
            </w:r>
          </w:p>
          <w:p w14:paraId="394A927A" w14:textId="77777777" w:rsidR="003B0366" w:rsidRPr="003B0366" w:rsidRDefault="003B0366" w:rsidP="00036450">
            <w:pPr>
              <w:rPr>
                <w:b/>
                <w:bCs/>
              </w:rPr>
            </w:pPr>
          </w:p>
          <w:p w14:paraId="36AB81CA" w14:textId="28C1B3AB" w:rsidR="003B0366" w:rsidRPr="003B0366" w:rsidRDefault="003B0366" w:rsidP="00036450">
            <w:pPr>
              <w:rPr>
                <w:b/>
                <w:bCs/>
              </w:rPr>
            </w:pPr>
            <w:r w:rsidRPr="003B0366">
              <w:rPr>
                <w:b/>
                <w:bCs/>
              </w:rPr>
              <w:t>Practical tutoring sessions for diplomates</w:t>
            </w:r>
          </w:p>
          <w:p w14:paraId="0139C0ED" w14:textId="554F7115" w:rsidR="00696284" w:rsidRDefault="00692F53" w:rsidP="00036450">
            <w:r>
              <w:t>I’m doing some practical tutoring sessions for diplomates in ESOFT Kurunegala during my free time as a service.</w:t>
            </w:r>
          </w:p>
          <w:p w14:paraId="7CAF16A9" w14:textId="77777777" w:rsidR="00696284" w:rsidRDefault="00696284" w:rsidP="00036450"/>
          <w:p w14:paraId="37DAE1AD" w14:textId="77777777" w:rsidR="00696284" w:rsidRDefault="00696284" w:rsidP="00036450"/>
          <w:sdt>
            <w:sdtPr>
              <w:id w:val="1669594239"/>
              <w:placeholder>
                <w:docPart w:val="D5101D12F9B84742B29B022CDDF53C6F"/>
              </w:placeholder>
              <w:temporary/>
              <w:showingPlcHdr/>
              <w15:appearance w15:val="hidden"/>
            </w:sdtPr>
            <w:sdtContent>
              <w:p w14:paraId="3C8FE2DC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76FED6EE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</w:rPr>
              <w:drawing>
                <wp:inline distT="0" distB="0" distL="0" distR="0" wp14:anchorId="5F028448" wp14:editId="2A5E8851">
                  <wp:extent cx="3756660" cy="125730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</w:tc>
      </w:tr>
    </w:tbl>
    <w:p w14:paraId="6D10A25F" w14:textId="77777777" w:rsidR="005A2686" w:rsidRDefault="005A2686" w:rsidP="000C45FF">
      <w:pPr>
        <w:tabs>
          <w:tab w:val="left" w:pos="990"/>
        </w:tabs>
      </w:pPr>
    </w:p>
    <w:sectPr w:rsidR="005A2686" w:rsidSect="000C45FF">
      <w:head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08039" w14:textId="77777777" w:rsidR="00E01D50" w:rsidRDefault="00E01D50" w:rsidP="000C45FF">
      <w:r>
        <w:separator/>
      </w:r>
    </w:p>
  </w:endnote>
  <w:endnote w:type="continuationSeparator" w:id="0">
    <w:p w14:paraId="4C6753CD" w14:textId="77777777" w:rsidR="00E01D50" w:rsidRDefault="00E01D50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8DA96" w14:textId="77777777" w:rsidR="00E01D50" w:rsidRDefault="00E01D50" w:rsidP="000C45FF">
      <w:r>
        <w:separator/>
      </w:r>
    </w:p>
  </w:footnote>
  <w:footnote w:type="continuationSeparator" w:id="0">
    <w:p w14:paraId="7A977FF7" w14:textId="77777777" w:rsidR="00E01D50" w:rsidRDefault="00E01D50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EAAC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2212321" wp14:editId="4C4D6D3F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553139652" name="Graphic 155313965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84"/>
    <w:rsid w:val="00036450"/>
    <w:rsid w:val="000707EF"/>
    <w:rsid w:val="000834BF"/>
    <w:rsid w:val="00094499"/>
    <w:rsid w:val="000C45FF"/>
    <w:rsid w:val="000C7A3B"/>
    <w:rsid w:val="000E3FD1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74149"/>
    <w:rsid w:val="00281FD5"/>
    <w:rsid w:val="0030481B"/>
    <w:rsid w:val="003156FC"/>
    <w:rsid w:val="003254B5"/>
    <w:rsid w:val="00325C23"/>
    <w:rsid w:val="0037121F"/>
    <w:rsid w:val="003910D8"/>
    <w:rsid w:val="003A6B7D"/>
    <w:rsid w:val="003B0366"/>
    <w:rsid w:val="003B06CA"/>
    <w:rsid w:val="004071FC"/>
    <w:rsid w:val="00445947"/>
    <w:rsid w:val="004813B3"/>
    <w:rsid w:val="00496591"/>
    <w:rsid w:val="004C63E4"/>
    <w:rsid w:val="004D3011"/>
    <w:rsid w:val="005262AC"/>
    <w:rsid w:val="005A2686"/>
    <w:rsid w:val="005B1271"/>
    <w:rsid w:val="005E39D5"/>
    <w:rsid w:val="005E6C4F"/>
    <w:rsid w:val="00600670"/>
    <w:rsid w:val="00603658"/>
    <w:rsid w:val="0062123A"/>
    <w:rsid w:val="00646E75"/>
    <w:rsid w:val="006771D0"/>
    <w:rsid w:val="00692F53"/>
    <w:rsid w:val="00693D82"/>
    <w:rsid w:val="00696284"/>
    <w:rsid w:val="006F599C"/>
    <w:rsid w:val="00715FCB"/>
    <w:rsid w:val="00743101"/>
    <w:rsid w:val="0075608D"/>
    <w:rsid w:val="00764C9F"/>
    <w:rsid w:val="007775E1"/>
    <w:rsid w:val="007867A0"/>
    <w:rsid w:val="007927F5"/>
    <w:rsid w:val="00796F00"/>
    <w:rsid w:val="007B0A5E"/>
    <w:rsid w:val="007D35FD"/>
    <w:rsid w:val="00802CA0"/>
    <w:rsid w:val="009260CD"/>
    <w:rsid w:val="00940A66"/>
    <w:rsid w:val="00952C25"/>
    <w:rsid w:val="00A02AF5"/>
    <w:rsid w:val="00A2118D"/>
    <w:rsid w:val="00AD0A50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D172D4"/>
    <w:rsid w:val="00D2522B"/>
    <w:rsid w:val="00D422DE"/>
    <w:rsid w:val="00D5459D"/>
    <w:rsid w:val="00DA1F4D"/>
    <w:rsid w:val="00DD172A"/>
    <w:rsid w:val="00E01D50"/>
    <w:rsid w:val="00E25A26"/>
    <w:rsid w:val="00E4381A"/>
    <w:rsid w:val="00E55D74"/>
    <w:rsid w:val="00F32AD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BBFD2"/>
  <w14:defaultImageDpi w14:val="32767"/>
  <w15:chartTrackingRefBased/>
  <w15:docId w15:val="{AE22BAA1-0A5F-4425-BE06-A5FE83C9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274149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75608D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yesh-dev.lovable.app/" TargetMode="External"/><Relationship Id="rId13" Type="http://schemas.openxmlformats.org/officeDocument/2006/relationships/hyperlink" Target="mailto:lasitha.ranawaka@esoft.lk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mailto:lasitha.ranawaka@esoft.lk" TargetMode="Externa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www.linkedin.com/in/ayesh-chamody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thub.com/ayesh-chamody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yeshchamodye@gmail.com" TargetMode="External"/><Relationship Id="rId14" Type="http://schemas.openxmlformats.org/officeDocument/2006/relationships/chart" Target="charts/chart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mo\AppData\Roaming\Microsoft\Templates\Bold%20modern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Kotlin</c:v>
                </c:pt>
                <c:pt idx="1">
                  <c:v>Java</c:v>
                </c:pt>
                <c:pt idx="2">
                  <c:v>PHP</c:v>
                </c:pt>
                <c:pt idx="3">
                  <c:v>Python</c:v>
                </c:pt>
                <c:pt idx="4">
                  <c:v>C# .NET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0.3</c:v>
                </c:pt>
                <c:pt idx="1">
                  <c:v>0.6</c:v>
                </c:pt>
                <c:pt idx="2">
                  <c:v>0.3</c:v>
                </c:pt>
                <c:pt idx="3">
                  <c:v>0.5</c:v>
                </c:pt>
                <c:pt idx="4">
                  <c:v>0.75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CC3D4B82364DFB8FD47DAF2EA517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78879-1594-44BF-AEE1-718C8F32362B}"/>
      </w:docPartPr>
      <w:docPartBody>
        <w:p w:rsidR="005056D1" w:rsidRDefault="00000000">
          <w:pPr>
            <w:pStyle w:val="ACCC3D4B82364DFB8FD47DAF2EA51762"/>
          </w:pPr>
          <w:r w:rsidRPr="00D5459D">
            <w:t>Profile</w:t>
          </w:r>
        </w:p>
      </w:docPartBody>
    </w:docPart>
    <w:docPart>
      <w:docPartPr>
        <w:name w:val="D972D8446E0C4CF3BE294E1DE25EB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44AA7F-D527-444B-8827-3BD8874FBD30}"/>
      </w:docPartPr>
      <w:docPartBody>
        <w:p w:rsidR="005056D1" w:rsidRDefault="00000000">
          <w:pPr>
            <w:pStyle w:val="D972D8446E0C4CF3BE294E1DE25EBEB4"/>
          </w:pPr>
          <w:r w:rsidRPr="00CB0055">
            <w:t>Contact</w:t>
          </w:r>
        </w:p>
      </w:docPartBody>
    </w:docPart>
    <w:docPart>
      <w:docPartPr>
        <w:name w:val="3DA8EACF85E2414A9F7DA2F7D46C2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5EA5E-25A7-4FCD-B285-2474061BE7DD}"/>
      </w:docPartPr>
      <w:docPartBody>
        <w:p w:rsidR="005056D1" w:rsidRDefault="00000000">
          <w:pPr>
            <w:pStyle w:val="3DA8EACF85E2414A9F7DA2F7D46C2B18"/>
          </w:pPr>
          <w:r w:rsidRPr="004D3011">
            <w:t>PHONE:</w:t>
          </w:r>
        </w:p>
      </w:docPartBody>
    </w:docPart>
    <w:docPart>
      <w:docPartPr>
        <w:name w:val="B86D0D11A96E4B11AA50612A1A0028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56A88-51C9-4925-BE70-2B88828E820C}"/>
      </w:docPartPr>
      <w:docPartBody>
        <w:p w:rsidR="005056D1" w:rsidRDefault="00000000">
          <w:pPr>
            <w:pStyle w:val="B86D0D11A96E4B11AA50612A1A0028E8"/>
          </w:pPr>
          <w:r w:rsidRPr="004D3011">
            <w:t>WEBSITE:</w:t>
          </w:r>
        </w:p>
      </w:docPartBody>
    </w:docPart>
    <w:docPart>
      <w:docPartPr>
        <w:name w:val="C87B6FD68BE44B249DB65129A50DD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BFC41-CBE1-4D76-87DD-F1466E7A9087}"/>
      </w:docPartPr>
      <w:docPartBody>
        <w:p w:rsidR="005056D1" w:rsidRDefault="00000000">
          <w:pPr>
            <w:pStyle w:val="C87B6FD68BE44B249DB65129A50DDEEB"/>
          </w:pPr>
          <w:r w:rsidRPr="004D3011">
            <w:t>EMAIL:</w:t>
          </w:r>
        </w:p>
      </w:docPartBody>
    </w:docPart>
    <w:docPart>
      <w:docPartPr>
        <w:name w:val="79B42C89502841CDBF4DC36CBC0A1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596DD-A5B6-4065-9644-B73420ABA67D}"/>
      </w:docPartPr>
      <w:docPartBody>
        <w:p w:rsidR="005056D1" w:rsidRDefault="00000000">
          <w:pPr>
            <w:pStyle w:val="79B42C89502841CDBF4DC36CBC0A17C5"/>
          </w:pPr>
          <w:r w:rsidRPr="00036450">
            <w:t>EDUCATION</w:t>
          </w:r>
        </w:p>
      </w:docPartBody>
    </w:docPart>
    <w:docPart>
      <w:docPartPr>
        <w:name w:val="D5101D12F9B84742B29B022CDDF53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BFC7D-9F91-4C90-920F-E01A8C0892F2}"/>
      </w:docPartPr>
      <w:docPartBody>
        <w:p w:rsidR="005056D1" w:rsidRDefault="00000000">
          <w:pPr>
            <w:pStyle w:val="D5101D12F9B84742B29B022CDDF53C6F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0D"/>
    <w:rsid w:val="004F5365"/>
    <w:rsid w:val="005056D1"/>
    <w:rsid w:val="005E6C4F"/>
    <w:rsid w:val="0067110D"/>
    <w:rsid w:val="00693D82"/>
    <w:rsid w:val="006F599C"/>
    <w:rsid w:val="00D8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CC3D4B82364DFB8FD47DAF2EA51762">
    <w:name w:val="ACCC3D4B82364DFB8FD47DAF2EA51762"/>
  </w:style>
  <w:style w:type="paragraph" w:customStyle="1" w:styleId="D972D8446E0C4CF3BE294E1DE25EBEB4">
    <w:name w:val="D972D8446E0C4CF3BE294E1DE25EBEB4"/>
  </w:style>
  <w:style w:type="paragraph" w:customStyle="1" w:styleId="3DA8EACF85E2414A9F7DA2F7D46C2B18">
    <w:name w:val="3DA8EACF85E2414A9F7DA2F7D46C2B18"/>
  </w:style>
  <w:style w:type="paragraph" w:customStyle="1" w:styleId="B86D0D11A96E4B11AA50612A1A0028E8">
    <w:name w:val="B86D0D11A96E4B11AA50612A1A0028E8"/>
  </w:style>
  <w:style w:type="paragraph" w:customStyle="1" w:styleId="C87B6FD68BE44B249DB65129A50DDEEB">
    <w:name w:val="C87B6FD68BE44B249DB65129A50DDEEB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79B42C89502841CDBF4DC36CBC0A17C5">
    <w:name w:val="79B42C89502841CDBF4DC36CBC0A17C5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 w:bidi="ar-SA"/>
      <w14:ligatures w14:val="none"/>
    </w:rPr>
  </w:style>
  <w:style w:type="paragraph" w:customStyle="1" w:styleId="D5101D12F9B84742B29B022CDDF53C6F">
    <w:name w:val="D5101D12F9B84742B29B022CDDF53C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3EF0F-49A7-4B9B-A89A-BD5F9568D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resume.dotx</Template>
  <TotalTime>10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Ayesh Chamodye</cp:lastModifiedBy>
  <cp:revision>3</cp:revision>
  <dcterms:created xsi:type="dcterms:W3CDTF">2025-04-07T02:41:00Z</dcterms:created>
  <dcterms:modified xsi:type="dcterms:W3CDTF">2026-07-14T06:22:00Z</dcterms:modified>
</cp:coreProperties>
</file>